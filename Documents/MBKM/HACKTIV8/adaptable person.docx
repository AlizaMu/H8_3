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13253" w14:textId="77777777" w:rsidR="004A73BF" w:rsidRPr="00BD3B05" w:rsidRDefault="002316F7" w:rsidP="007D5AC1">
      <w:r>
        <w:rPr>
          <w:noProof/>
          <w:lang w:eastAsia="en-US"/>
        </w:rPr>
        <w:drawing>
          <wp:anchor distT="0" distB="0" distL="114300" distR="114300" simplePos="0" relativeHeight="251659776" behindDoc="1" locked="0" layoutInCell="1" allowOverlap="1" wp14:anchorId="02894B6F" wp14:editId="681F989F">
            <wp:simplePos x="0" y="0"/>
            <wp:positionH relativeFrom="column">
              <wp:posOffset>-80645</wp:posOffset>
            </wp:positionH>
            <wp:positionV relativeFrom="paragraph">
              <wp:posOffset>-739140</wp:posOffset>
            </wp:positionV>
            <wp:extent cx="7678420" cy="10858500"/>
            <wp:effectExtent l="0" t="0" r="0" b="0"/>
            <wp:wrapNone/>
            <wp:docPr id="275" name="Picture 2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42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45A84" w14:textId="77777777" w:rsidR="004A73BF" w:rsidRPr="00BD3B05" w:rsidRDefault="004A73BF" w:rsidP="007D5AC1"/>
    <w:p w14:paraId="264154EB" w14:textId="77777777" w:rsidR="004A73BF" w:rsidRPr="00BD3B05" w:rsidRDefault="004A73BF" w:rsidP="007D5AC1"/>
    <w:p w14:paraId="3363827B" w14:textId="77777777" w:rsidR="004A73BF" w:rsidRPr="00BD3B05" w:rsidRDefault="004A73BF" w:rsidP="007D5AC1"/>
    <w:p w14:paraId="0B916AA0" w14:textId="77777777" w:rsidR="004A73BF" w:rsidRPr="00BD3B05" w:rsidRDefault="004A73BF" w:rsidP="007D5AC1"/>
    <w:p w14:paraId="64B4299B" w14:textId="77777777" w:rsidR="004A73BF" w:rsidRPr="00BD3B05" w:rsidRDefault="004A73BF" w:rsidP="007D5AC1"/>
    <w:p w14:paraId="6EAD02F6" w14:textId="77777777" w:rsidR="004A73BF" w:rsidRPr="00BD3B05" w:rsidRDefault="004A73BF" w:rsidP="007D5AC1"/>
    <w:p w14:paraId="7E578788" w14:textId="77777777" w:rsidR="004A73BF" w:rsidRPr="00BD3B05" w:rsidRDefault="004A73BF" w:rsidP="007D5AC1"/>
    <w:p w14:paraId="7EF76975" w14:textId="77777777" w:rsidR="004A73BF" w:rsidRPr="00BD3B05" w:rsidRDefault="004A73BF" w:rsidP="007D5AC1"/>
    <w:p w14:paraId="7495B3D9" w14:textId="77777777" w:rsidR="004A73BF" w:rsidRPr="00BD3B05" w:rsidRDefault="004A73BF" w:rsidP="007D5AC1"/>
    <w:p w14:paraId="2E217FE6" w14:textId="77777777" w:rsidR="004A73BF" w:rsidRPr="00BD3B05" w:rsidRDefault="004A73BF" w:rsidP="007D5AC1"/>
    <w:p w14:paraId="56345BF7" w14:textId="77777777" w:rsidR="004A73BF" w:rsidRPr="00BD3B05" w:rsidRDefault="004A73BF" w:rsidP="007D5AC1"/>
    <w:p w14:paraId="31B90286" w14:textId="77777777" w:rsidR="004A73BF" w:rsidRPr="00BD3B05" w:rsidRDefault="004A73BF" w:rsidP="007D5AC1"/>
    <w:p w14:paraId="21A2A8D2" w14:textId="77777777" w:rsidR="004A73BF" w:rsidRPr="00BD3B05" w:rsidRDefault="004A73BF" w:rsidP="007D5AC1"/>
    <w:p w14:paraId="78334778" w14:textId="77777777" w:rsidR="004A73BF" w:rsidRPr="00BD3B05" w:rsidRDefault="004A73BF" w:rsidP="007D5AC1"/>
    <w:p w14:paraId="6249B5DC" w14:textId="77777777" w:rsidR="004A73BF" w:rsidRPr="00BD3B05" w:rsidRDefault="004A73BF" w:rsidP="007D5AC1"/>
    <w:p w14:paraId="40D2AF16" w14:textId="77777777" w:rsidR="004A73BF" w:rsidRPr="00BD3B05" w:rsidRDefault="004A73BF" w:rsidP="007D5AC1"/>
    <w:p w14:paraId="6D93A3A0" w14:textId="77777777" w:rsidR="004A73BF" w:rsidRPr="00BD3B05" w:rsidRDefault="00F0441F" w:rsidP="00F0441F">
      <w:pPr>
        <w:tabs>
          <w:tab w:val="left" w:pos="3153"/>
        </w:tabs>
      </w:pPr>
      <w:r w:rsidRPr="00BD3B05">
        <w:tab/>
      </w:r>
    </w:p>
    <w:p w14:paraId="53F919A6" w14:textId="77777777" w:rsidR="004A73BF" w:rsidRPr="00BD3B05" w:rsidRDefault="004A73BF" w:rsidP="007D5AC1"/>
    <w:p w14:paraId="1659DE22" w14:textId="03387028" w:rsidR="004A73BF" w:rsidRPr="00BD3B05" w:rsidRDefault="004A73BF" w:rsidP="007D5AC1"/>
    <w:p w14:paraId="10AB7640" w14:textId="069BFAF0" w:rsidR="004A73BF" w:rsidRPr="00BD3B05" w:rsidRDefault="004A73BF" w:rsidP="007D5AC1"/>
    <w:p w14:paraId="1CE43C0F" w14:textId="28F68908" w:rsidR="004A73BF" w:rsidRPr="00BD3B05" w:rsidRDefault="003221F8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9264" behindDoc="0" locked="0" layoutInCell="1" allowOverlap="1" wp14:anchorId="1F2EE78E" wp14:editId="5F8ED610">
                <wp:simplePos x="0" y="0"/>
                <wp:positionH relativeFrom="column">
                  <wp:posOffset>1445895</wp:posOffset>
                </wp:positionH>
                <wp:positionV relativeFrom="page">
                  <wp:posOffset>4339552</wp:posOffset>
                </wp:positionV>
                <wp:extent cx="4735773" cy="1143000"/>
                <wp:effectExtent l="0" t="0" r="8255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5773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517B15" w14:textId="0006671E" w:rsidR="00277ADB" w:rsidRPr="007C0265" w:rsidRDefault="003221F8" w:rsidP="00F179F4">
                            <w:pPr>
                              <w:pStyle w:val="MyHeadtitle"/>
                              <w:jc w:val="center"/>
                              <w:rPr>
                                <w:rStyle w:val="sowc"/>
                                <w:color w:val="808000"/>
                              </w:rPr>
                            </w:pPr>
                            <w:r>
                              <w:rPr>
                                <w:color w:val="808000"/>
                              </w:rPr>
                              <w:t xml:space="preserve">Intro to Python for </w:t>
                            </w:r>
                            <w:proofErr w:type="spellStart"/>
                            <w:r>
                              <w:rPr>
                                <w:color w:val="808000"/>
                              </w:rPr>
                              <w:t>Datascience</w:t>
                            </w:r>
                            <w:proofErr w:type="spellEnd"/>
                          </w:p>
                          <w:p w14:paraId="1CEBA5C7" w14:textId="345F643D" w:rsidR="004F6FD5" w:rsidRPr="007C0265" w:rsidRDefault="003221F8" w:rsidP="00F179F4">
                            <w:pPr>
                              <w:pStyle w:val="Mysubhead"/>
                              <w:jc w:val="center"/>
                              <w:rPr>
                                <w:rStyle w:val="sowc"/>
                                <w:color w:val="808000"/>
                              </w:rPr>
                            </w:pPr>
                            <w:r>
                              <w:rPr>
                                <w:rStyle w:val="sowc"/>
                                <w:color w:val="808000"/>
                              </w:rPr>
                              <w:t>KODE.ID by HACKTIV8</w:t>
                            </w:r>
                          </w:p>
                          <w:p w14:paraId="17439245" w14:textId="77777777" w:rsidR="004F6FD5" w:rsidRPr="007C0265" w:rsidRDefault="004F6FD5" w:rsidP="00F179F4">
                            <w:pPr>
                              <w:pStyle w:val="My"/>
                              <w:jc w:val="center"/>
                              <w:rPr>
                                <w:rStyle w:val="sowc"/>
                                <w:color w:val="808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2EE78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13.85pt;margin-top:341.7pt;width:372.9pt;height:90pt;z-index:2516592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" filled="f" fillcolor="#fffffe" stroked="f" strokecolor="#212120" insetpen="t">
                <v:textbox inset="2.88pt,2.88pt,2.88pt,2.88pt">
                  <w:txbxContent>
                    <w:p w14:paraId="3C517B15" w14:textId="0006671E" w:rsidR="00277ADB" w:rsidRPr="007C0265" w:rsidRDefault="003221F8" w:rsidP="00F179F4">
                      <w:pPr>
                        <w:pStyle w:val="MyHeadtitle"/>
                        <w:jc w:val="center"/>
                        <w:rPr>
                          <w:rStyle w:val="sowc"/>
                          <w:color w:val="808000"/>
                        </w:rPr>
                      </w:pPr>
                      <w:r>
                        <w:rPr>
                          <w:color w:val="808000"/>
                        </w:rPr>
                        <w:t xml:space="preserve">Intro to Python for </w:t>
                      </w:r>
                      <w:proofErr w:type="spellStart"/>
                      <w:r>
                        <w:rPr>
                          <w:color w:val="808000"/>
                        </w:rPr>
                        <w:t>Datascience</w:t>
                      </w:r>
                      <w:proofErr w:type="spellEnd"/>
                    </w:p>
                    <w:p w14:paraId="1CEBA5C7" w14:textId="345F643D" w:rsidR="004F6FD5" w:rsidRPr="007C0265" w:rsidRDefault="003221F8" w:rsidP="00F179F4">
                      <w:pPr>
                        <w:pStyle w:val="Mysubhead"/>
                        <w:jc w:val="center"/>
                        <w:rPr>
                          <w:rStyle w:val="sowc"/>
                          <w:color w:val="808000"/>
                        </w:rPr>
                      </w:pPr>
                      <w:r>
                        <w:rPr>
                          <w:rStyle w:val="sowc"/>
                          <w:color w:val="808000"/>
                        </w:rPr>
                        <w:t>KODE.ID by HACKTIV8</w:t>
                      </w:r>
                    </w:p>
                    <w:p w14:paraId="17439245" w14:textId="77777777" w:rsidR="004F6FD5" w:rsidRPr="007C0265" w:rsidRDefault="004F6FD5" w:rsidP="00F179F4">
                      <w:pPr>
                        <w:pStyle w:val="My"/>
                        <w:jc w:val="center"/>
                        <w:rPr>
                          <w:rStyle w:val="sowc"/>
                          <w:color w:val="808000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AE0D7DF" w14:textId="77777777" w:rsidR="004A73BF" w:rsidRPr="00BD3B05" w:rsidRDefault="004A73BF" w:rsidP="007D5AC1"/>
    <w:p w14:paraId="1EC690B5" w14:textId="77777777" w:rsidR="004A73BF" w:rsidRPr="00BD3B05" w:rsidRDefault="004A73BF" w:rsidP="007D5AC1"/>
    <w:p w14:paraId="42AA2B9F" w14:textId="77777777" w:rsidR="004A73BF" w:rsidRPr="00BD3B05" w:rsidRDefault="004A73BF" w:rsidP="007D5AC1"/>
    <w:p w14:paraId="155851A0" w14:textId="77777777" w:rsidR="004A73BF" w:rsidRPr="00BD3B05" w:rsidRDefault="004A73BF" w:rsidP="007D5AC1"/>
    <w:p w14:paraId="784018F3" w14:textId="77777777" w:rsidR="004A73BF" w:rsidRPr="00BD3B05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14:paraId="4E0A1A76" w14:textId="01BE7355" w:rsidR="004A73BF" w:rsidRPr="00BD3B05" w:rsidRDefault="00085E5E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 wp14:anchorId="77A8BE3D" wp14:editId="3A08318D">
                <wp:simplePos x="0" y="0"/>
                <wp:positionH relativeFrom="column">
                  <wp:posOffset>395786</wp:posOffset>
                </wp:positionH>
                <wp:positionV relativeFrom="page">
                  <wp:posOffset>5486400</wp:posOffset>
                </wp:positionV>
                <wp:extent cx="6809636" cy="4683642"/>
                <wp:effectExtent l="0" t="0" r="0" b="3175"/>
                <wp:wrapNone/>
                <wp:docPr id="5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9636" cy="46836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690C6C" w14:textId="3C211797" w:rsidR="007572B5" w:rsidRDefault="005818CD" w:rsidP="00F05BBA">
                            <w:pPr>
                              <w:pStyle w:val="My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lang w:val="en-US"/>
                              </w:rPr>
                              <w:t>Adap</w:t>
                            </w:r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table person.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Sesuatu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yg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nyaman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biasa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dilakukan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perlu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mikir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terlalu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keras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melakukannya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Ingat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bahwa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di dunia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ada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abadi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kecuali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itu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sendiri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Saat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terjadi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cepat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berdiam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diri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berbahaya</w:t>
                            </w:r>
                            <w:proofErr w:type="spellEnd"/>
                            <w:r w:rsidR="00FA69E7">
                              <w:rPr>
                                <w:color w:val="00000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="00FA69E7">
                              <w:rPr>
                                <w:color w:val="000000"/>
                                <w:lang w:val="en-US"/>
                              </w:rPr>
                              <w:t>contoh</w:t>
                            </w:r>
                            <w:proofErr w:type="spellEnd"/>
                            <w:r w:rsidR="00FA69E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A69E7">
                              <w:rPr>
                                <w:color w:val="000000"/>
                                <w:lang w:val="en-US"/>
                              </w:rPr>
                              <w:t>nokia</w:t>
                            </w:r>
                            <w:proofErr w:type="spellEnd"/>
                            <w:r w:rsidR="00FA69E7">
                              <w:rPr>
                                <w:color w:val="000000"/>
                                <w:lang w:val="en-US"/>
                              </w:rPr>
                              <w:t xml:space="preserve"> dan giant)</w:t>
                            </w:r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Metode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belajar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A69E7">
                              <w:rPr>
                                <w:color w:val="000000"/>
                                <w:lang w:val="en-US"/>
                              </w:rPr>
                              <w:t>diubah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karena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tuntutan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belajar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>berbeda</w:t>
                            </w:r>
                            <w:proofErr w:type="spellEnd"/>
                            <w:r w:rsidR="003F323D">
                              <w:rPr>
                                <w:color w:val="000000"/>
                                <w:lang w:val="en-US"/>
                              </w:rPr>
                              <w:t xml:space="preserve">. </w:t>
                            </w:r>
                          </w:p>
                          <w:p w14:paraId="6DFF10EC" w14:textId="6761BACC" w:rsidR="004F7F94" w:rsidRDefault="00EA0B22" w:rsidP="00F05BBA">
                            <w:pPr>
                              <w:pStyle w:val="My"/>
                              <w:jc w:val="both"/>
                              <w:rPr>
                                <w:color w:val="00000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Berpikir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positif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. Environment</w:t>
                            </w:r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lingkungan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)</w:t>
                            </w:r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+</w:t>
                            </w:r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Respon</w:t>
                            </w:r>
                            <w:proofErr w:type="spellEnd"/>
                            <w:proofErr w:type="gram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respon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) = Outcome (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hasil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).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Lingkungan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bisa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berubah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tapi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respon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bisa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berubah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bisa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pegang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kendali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lingkungan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Klo E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positif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dan R negative,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bisa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saja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O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negatif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Akhirnya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susah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sendiri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memenuhi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kebutuhan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kalau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menolak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Kita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harus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menyesuaikan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respon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kita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terhadap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lingkungan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bukan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sebaliknya</w:t>
                            </w:r>
                            <w:proofErr w:type="spellEnd"/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.</w:t>
                            </w:r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BA2B1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Learning zone. Comfort zone.</w:t>
                            </w:r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Kita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memikirkan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bagaimana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strategi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merespon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lingkungan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memang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sulit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tapi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bukan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berarti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bisa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diikuti</w:t>
                            </w:r>
                            <w:proofErr w:type="spellEnd"/>
                            <w:r w:rsidR="00334832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.</w:t>
                            </w:r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Perlu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mempelajari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keerampilan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apa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harus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dipelajari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Membua</w:t>
                            </w:r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kebiasaan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baru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itu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melibatkan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banyak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hal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terutama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sel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saraf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otak</w:t>
                            </w:r>
                            <w:proofErr w:type="spellEnd"/>
                            <w:r w:rsidR="004F7F9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Ketika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mencoba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sesuatu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baru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di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otak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tercipta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memori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circuit </w:t>
                            </w:r>
                            <w:proofErr w:type="spellStart"/>
                            <w:r w:rsidR="000337C0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baru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kalau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terlatih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circuit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itu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terpangkas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/pruning. Jika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terus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terlatih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otomatis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Ketika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mau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melakukannya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perlu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berpikir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keras</w:t>
                            </w:r>
                            <w:proofErr w:type="spellEnd"/>
                            <w:r w:rsidR="00C85AA9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.</w:t>
                            </w:r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Diulangi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berkalai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-kali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sampai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effortless. Salah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satu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cara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belajar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itu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mengulang</w:t>
                            </w:r>
                            <w:proofErr w:type="spellEnd"/>
                            <w:r w:rsidR="003A1585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.</w:t>
                            </w:r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Memulai</w:t>
                            </w:r>
                            <w:proofErr w:type="spellEnd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mengulang</w:t>
                            </w:r>
                            <w:proofErr w:type="spellEnd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kunci</w:t>
                            </w:r>
                            <w:proofErr w:type="spellEnd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kebiasaan</w:t>
                            </w:r>
                            <w:proofErr w:type="spellEnd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baru</w:t>
                            </w:r>
                            <w:proofErr w:type="spellEnd"/>
                            <w:r w:rsidR="00085E5E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.</w:t>
                            </w:r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Ada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sisi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positif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perubahann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rasa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nyaman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akibat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hana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sementara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Lihat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secara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objektif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lhat</w:t>
                            </w:r>
                            <w:proofErr w:type="spellEnd"/>
                            <w:r w:rsidR="00B225D4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E562B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jangkauannya</w:t>
                            </w:r>
                            <w:proofErr w:type="spellEnd"/>
                            <w:r w:rsidR="006E562B"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2B481660" w14:textId="7ED092A4" w:rsidR="000D617D" w:rsidRPr="00934BA6" w:rsidRDefault="000D617D" w:rsidP="00F05BBA">
                            <w:pPr>
                              <w:pStyle w:val="My"/>
                              <w:jc w:val="both"/>
                              <w:rPr>
                                <w:color w:val="00000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Growth mindset. Ketika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haarus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dikerjakan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berikir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bahwa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sulit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sudah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kalah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otak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Bahkan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sebelum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mencoba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Tubuh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 malas-</w:t>
                            </w:r>
                            <w:proofErr w:type="spellStart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>malasan</w:t>
                            </w:r>
                            <w:proofErr w:type="spellEnd"/>
                            <w:r>
                              <w:rPr>
                                <w:color w:val="000000"/>
                                <w:szCs w:val="40"/>
                                <w:lang w:val="en-US"/>
                              </w:rPr>
                              <w:t xml:space="preserve">. </w:t>
                            </w:r>
                          </w:p>
                          <w:p w14:paraId="5A0E6FDD" w14:textId="77777777" w:rsidR="007572B5" w:rsidRPr="00934BA6" w:rsidRDefault="007572B5" w:rsidP="00F05BBA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000000"/>
                                <w:lang w:val="en-US"/>
                              </w:rPr>
                            </w:pPr>
                          </w:p>
                          <w:p w14:paraId="76E64906" w14:textId="77777777" w:rsidR="007572B5" w:rsidRPr="00934BA6" w:rsidRDefault="007572B5" w:rsidP="00F05BBA">
                            <w:pPr>
                              <w:pStyle w:val="MyHeadtitle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8BE3D" id="Text Box 213" o:spid="_x0000_s1027" type="#_x0000_t202" style="position:absolute;margin-left:31.15pt;margin-top:6in;width:536.2pt;height:368.8pt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" filled="f" fillcolor="#fffffe" stroked="f" strokecolor="#212120" insetpen="t">
                <v:textbox inset="2.88pt,2.88pt,2.88pt,2.88pt">
                  <w:txbxContent>
                    <w:p w14:paraId="75690C6C" w14:textId="3C211797" w:rsidR="007572B5" w:rsidRDefault="005818CD" w:rsidP="00F05BBA">
                      <w:pPr>
                        <w:pStyle w:val="My"/>
                        <w:jc w:val="both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  <w:lang w:val="en-US"/>
                        </w:rPr>
                        <w:t>Adap</w:t>
                      </w:r>
                      <w:r w:rsidR="003F323D">
                        <w:rPr>
                          <w:color w:val="000000"/>
                          <w:lang w:val="en-US"/>
                        </w:rPr>
                        <w:t xml:space="preserve">table person.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Sesuatu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yg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sudah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nyaman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>/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biasa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dilakukan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maka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tidak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perlu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mikir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terlalu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keras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untuk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melakukannya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.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Ingat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bahwa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di dunia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tidak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ada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yang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abadi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kecuali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perubahan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itu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sendiri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.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Saat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perubahan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terjadi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dengan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cepat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maka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berdiam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diri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akan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berbahaya</w:t>
                      </w:r>
                      <w:proofErr w:type="spellEnd"/>
                      <w:r w:rsidR="00FA69E7">
                        <w:rPr>
                          <w:color w:val="000000"/>
                          <w:lang w:val="en-US"/>
                        </w:rPr>
                        <w:t xml:space="preserve"> (</w:t>
                      </w:r>
                      <w:proofErr w:type="spellStart"/>
                      <w:r w:rsidR="00FA69E7">
                        <w:rPr>
                          <w:color w:val="000000"/>
                          <w:lang w:val="en-US"/>
                        </w:rPr>
                        <w:t>contoh</w:t>
                      </w:r>
                      <w:proofErr w:type="spellEnd"/>
                      <w:r w:rsidR="00FA69E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FA69E7">
                        <w:rPr>
                          <w:color w:val="000000"/>
                          <w:lang w:val="en-US"/>
                        </w:rPr>
                        <w:t>nokia</w:t>
                      </w:r>
                      <w:proofErr w:type="spellEnd"/>
                      <w:r w:rsidR="00FA69E7">
                        <w:rPr>
                          <w:color w:val="000000"/>
                          <w:lang w:val="en-US"/>
                        </w:rPr>
                        <w:t xml:space="preserve"> dan giant)</w:t>
                      </w:r>
                      <w:r w:rsidR="003F323D">
                        <w:rPr>
                          <w:color w:val="000000"/>
                          <w:lang w:val="en-US"/>
                        </w:rPr>
                        <w:t xml:space="preserve">.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Metode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belajar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FA69E7">
                        <w:rPr>
                          <w:color w:val="000000"/>
                          <w:lang w:val="en-US"/>
                        </w:rPr>
                        <w:t>diubah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karena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tuntutan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belajar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="003F323D">
                        <w:rPr>
                          <w:color w:val="000000"/>
                          <w:lang w:val="en-US"/>
                        </w:rPr>
                        <w:t>berbeda</w:t>
                      </w:r>
                      <w:proofErr w:type="spellEnd"/>
                      <w:r w:rsidR="003F323D">
                        <w:rPr>
                          <w:color w:val="000000"/>
                          <w:lang w:val="en-US"/>
                        </w:rPr>
                        <w:t xml:space="preserve">. </w:t>
                      </w:r>
                    </w:p>
                    <w:p w14:paraId="6DFF10EC" w14:textId="6761BACC" w:rsidR="004F7F94" w:rsidRDefault="00EA0B22" w:rsidP="00F05BBA">
                      <w:pPr>
                        <w:pStyle w:val="My"/>
                        <w:jc w:val="both"/>
                        <w:rPr>
                          <w:color w:val="000000"/>
                          <w:szCs w:val="40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Berpikir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positif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>. Environment</w:t>
                      </w:r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/>
                          <w:szCs w:val="40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lingkungan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>)</w:t>
                      </w:r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+</w:t>
                      </w:r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Respon</w:t>
                      </w:r>
                      <w:proofErr w:type="spellEnd"/>
                      <w:proofErr w:type="gram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(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respon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) = Outcome (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hasil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).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Lingkungan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bisa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berubah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tapi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respon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bisa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berubah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/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bisa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pegang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kendali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lingkungan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. Klo E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positif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dan R negative,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maka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bisa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saja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O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nya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negatif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Akhirnya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susah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sendiri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memenuhi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kebutuhan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kalau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menolak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perubahan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. Kita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harus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menyesuaikan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respon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kita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terhadap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lingkungan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bukan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sebaliknya</w:t>
                      </w:r>
                      <w:proofErr w:type="spellEnd"/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.</w:t>
                      </w:r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r w:rsidR="00BA2B12">
                        <w:rPr>
                          <w:color w:val="000000"/>
                          <w:szCs w:val="40"/>
                          <w:lang w:val="en-US"/>
                        </w:rPr>
                        <w:t>Learning zone. Comfort zone.</w:t>
                      </w:r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Kita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memikirkan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bagaimana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strategi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merespon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lingkungan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Perubahan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memang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sulit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tapi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bukan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berarti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tidak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bisa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diikuti</w:t>
                      </w:r>
                      <w:proofErr w:type="spellEnd"/>
                      <w:r w:rsidR="00334832">
                        <w:rPr>
                          <w:color w:val="000000"/>
                          <w:szCs w:val="40"/>
                          <w:lang w:val="en-US"/>
                        </w:rPr>
                        <w:t>.</w:t>
                      </w:r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Perlu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mempelajari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keerampilan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apa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yang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harus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dipelajari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Membua</w:t>
                      </w:r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t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kebiasaan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baru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itu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melibatkan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banyak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hal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terutama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sel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saraf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>otak</w:t>
                      </w:r>
                      <w:proofErr w:type="spellEnd"/>
                      <w:r w:rsidR="004F7F94"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Ketika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mencoba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sesuatu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 yang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baru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, di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otak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tercipta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memori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yaitu</w:t>
                      </w:r>
                      <w:proofErr w:type="spellEnd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 xml:space="preserve"> circuit </w:t>
                      </w:r>
                      <w:proofErr w:type="spellStart"/>
                      <w:r w:rsidR="000337C0">
                        <w:rPr>
                          <w:color w:val="000000"/>
                          <w:szCs w:val="40"/>
                          <w:lang w:val="en-US"/>
                        </w:rPr>
                        <w:t>baru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kalau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tidak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terlatih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maka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circuit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itu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terpangkas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/pruning. Jika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terus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terlatih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maka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akan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otomatis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Ketika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mau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melakukannya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tidak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perlu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berpikir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keras</w:t>
                      </w:r>
                      <w:proofErr w:type="spellEnd"/>
                      <w:r w:rsidR="00C85AA9">
                        <w:rPr>
                          <w:color w:val="000000"/>
                          <w:szCs w:val="40"/>
                          <w:lang w:val="en-US"/>
                        </w:rPr>
                        <w:t>.</w:t>
                      </w:r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Diulangi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berkalai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-kali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sampai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 effortless. Salah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satu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cara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belajar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itu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mengulang</w:t>
                      </w:r>
                      <w:proofErr w:type="spellEnd"/>
                      <w:r w:rsidR="003A1585">
                        <w:rPr>
                          <w:color w:val="000000"/>
                          <w:szCs w:val="40"/>
                          <w:lang w:val="en-US"/>
                        </w:rPr>
                        <w:t>.</w:t>
                      </w:r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Memulai</w:t>
                      </w:r>
                      <w:proofErr w:type="spellEnd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 xml:space="preserve"> dan </w:t>
                      </w:r>
                      <w:proofErr w:type="spellStart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mengulang</w:t>
                      </w:r>
                      <w:proofErr w:type="spellEnd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adalah</w:t>
                      </w:r>
                      <w:proofErr w:type="spellEnd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kunci</w:t>
                      </w:r>
                      <w:proofErr w:type="spellEnd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melakukan</w:t>
                      </w:r>
                      <w:proofErr w:type="spellEnd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kebiasaan</w:t>
                      </w:r>
                      <w:proofErr w:type="spellEnd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baru</w:t>
                      </w:r>
                      <w:proofErr w:type="spellEnd"/>
                      <w:r w:rsidR="00085E5E">
                        <w:rPr>
                          <w:color w:val="000000"/>
                          <w:szCs w:val="40"/>
                          <w:lang w:val="en-US"/>
                        </w:rPr>
                        <w:t>.</w:t>
                      </w:r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Ada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sisi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positif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dari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perubahann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, rasa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tidak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nyaman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akibat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perubahan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hana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sementara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Lihat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perubahan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secara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objektif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>lhat</w:t>
                      </w:r>
                      <w:proofErr w:type="spellEnd"/>
                      <w:r w:rsidR="00B225D4"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="006E562B">
                        <w:rPr>
                          <w:color w:val="000000"/>
                          <w:szCs w:val="40"/>
                          <w:lang w:val="en-US"/>
                        </w:rPr>
                        <w:t>jangkauannya</w:t>
                      </w:r>
                      <w:proofErr w:type="spellEnd"/>
                      <w:r w:rsidR="006E562B">
                        <w:rPr>
                          <w:color w:val="000000"/>
                          <w:szCs w:val="40"/>
                          <w:lang w:val="en-US"/>
                        </w:rPr>
                        <w:t>.</w:t>
                      </w:r>
                    </w:p>
                    <w:p w14:paraId="2B481660" w14:textId="7ED092A4" w:rsidR="000D617D" w:rsidRPr="00934BA6" w:rsidRDefault="000D617D" w:rsidP="00F05BBA">
                      <w:pPr>
                        <w:pStyle w:val="My"/>
                        <w:jc w:val="both"/>
                        <w:rPr>
                          <w:color w:val="000000"/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Growth mindset. Ketika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haarus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dikerjakan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berikir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bahwa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sulit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sudah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kalah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otak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Bahkan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sebelum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mencoba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Tubuh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 malas-</w:t>
                      </w:r>
                      <w:proofErr w:type="spellStart"/>
                      <w:r>
                        <w:rPr>
                          <w:color w:val="000000"/>
                          <w:szCs w:val="40"/>
                          <w:lang w:val="en-US"/>
                        </w:rPr>
                        <w:t>malasan</w:t>
                      </w:r>
                      <w:proofErr w:type="spellEnd"/>
                      <w:r>
                        <w:rPr>
                          <w:color w:val="000000"/>
                          <w:szCs w:val="40"/>
                          <w:lang w:val="en-US"/>
                        </w:rPr>
                        <w:t xml:space="preserve">. </w:t>
                      </w:r>
                    </w:p>
                    <w:p w14:paraId="5A0E6FDD" w14:textId="77777777" w:rsidR="007572B5" w:rsidRPr="00934BA6" w:rsidRDefault="007572B5" w:rsidP="00F05BBA">
                      <w:pPr>
                        <w:pStyle w:val="My"/>
                        <w:jc w:val="both"/>
                        <w:rPr>
                          <w:rStyle w:val="sowc"/>
                          <w:color w:val="000000"/>
                          <w:lang w:val="en-US"/>
                        </w:rPr>
                      </w:pPr>
                    </w:p>
                    <w:p w14:paraId="76E64906" w14:textId="77777777" w:rsidR="007572B5" w:rsidRPr="00934BA6" w:rsidRDefault="007572B5" w:rsidP="00F05BBA">
                      <w:pPr>
                        <w:pStyle w:val="MyHeadtitle"/>
                        <w:rPr>
                          <w:color w:val="00000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4A60831" w14:textId="44E4347D" w:rsidR="004A73BF" w:rsidRPr="00BD3B05" w:rsidRDefault="004A73BF" w:rsidP="007D5AC1"/>
    <w:p w14:paraId="20952C26" w14:textId="77777777" w:rsidR="004A73BF" w:rsidRPr="00BD3B05" w:rsidRDefault="004A73BF" w:rsidP="007D5AC1"/>
    <w:p w14:paraId="15CB7A76" w14:textId="77777777" w:rsidR="004A73BF" w:rsidRPr="00BD3B05" w:rsidRDefault="004A73BF" w:rsidP="007D5AC1"/>
    <w:p w14:paraId="3A25AD60" w14:textId="77777777" w:rsidR="004A73BF" w:rsidRPr="00BD3B05" w:rsidRDefault="004A73BF" w:rsidP="007D5AC1"/>
    <w:p w14:paraId="527911AB" w14:textId="77777777" w:rsidR="004A73BF" w:rsidRPr="00BD3B05" w:rsidRDefault="004A73BF" w:rsidP="007D5AC1"/>
    <w:p w14:paraId="09A7A624" w14:textId="77777777" w:rsidR="004A73BF" w:rsidRPr="00BD3B05" w:rsidRDefault="004A73BF" w:rsidP="007D5AC1"/>
    <w:p w14:paraId="7F9D5E75" w14:textId="77777777" w:rsidR="004A73BF" w:rsidRPr="00BD3B05" w:rsidRDefault="004A73BF" w:rsidP="007D5AC1"/>
    <w:p w14:paraId="533DB539" w14:textId="77777777" w:rsidR="004A73BF" w:rsidRPr="00BD3B05" w:rsidRDefault="004A73BF" w:rsidP="007D5AC1"/>
    <w:p w14:paraId="015E3C54" w14:textId="77777777" w:rsidR="004A73BF" w:rsidRPr="00BD3B05" w:rsidRDefault="004A73BF" w:rsidP="007D5AC1"/>
    <w:p w14:paraId="173D1638" w14:textId="77777777" w:rsidR="004A73BF" w:rsidRPr="00BD3B05" w:rsidRDefault="004A73BF" w:rsidP="007D5AC1"/>
    <w:p w14:paraId="1D8A2290" w14:textId="77777777" w:rsidR="004A73BF" w:rsidRPr="00BD3B05" w:rsidRDefault="004A73BF" w:rsidP="007D5AC1"/>
    <w:p w14:paraId="575CA07A" w14:textId="77777777" w:rsidR="004A73BF" w:rsidRPr="00BD3B05" w:rsidRDefault="004A73BF" w:rsidP="007D5AC1"/>
    <w:p w14:paraId="17854652" w14:textId="77777777" w:rsidR="004A73BF" w:rsidRPr="00BD3B05" w:rsidRDefault="004A73BF" w:rsidP="007D5AC1"/>
    <w:p w14:paraId="6EE7796C" w14:textId="77777777" w:rsidR="004A73BF" w:rsidRPr="00BD3B05" w:rsidRDefault="004A73BF" w:rsidP="007D5AC1"/>
    <w:p w14:paraId="412A28EF" w14:textId="77777777" w:rsidR="004A73BF" w:rsidRPr="00BD3B05" w:rsidRDefault="004A73BF" w:rsidP="007D5AC1"/>
    <w:p w14:paraId="097126AE" w14:textId="77777777" w:rsidR="004A73BF" w:rsidRPr="00BD3B05" w:rsidRDefault="004A73BF" w:rsidP="007D5AC1"/>
    <w:p w14:paraId="54E58A1F" w14:textId="77777777" w:rsidR="004A73BF" w:rsidRPr="00BD3B05" w:rsidRDefault="004A73BF" w:rsidP="007D5AC1"/>
    <w:p w14:paraId="04F0A7D9" w14:textId="77777777" w:rsidR="004A73BF" w:rsidRPr="00BD3B05" w:rsidRDefault="004A73BF" w:rsidP="007D5AC1"/>
    <w:p w14:paraId="1F63E87B" w14:textId="77777777" w:rsidR="004A73BF" w:rsidRPr="00BD3B05" w:rsidRDefault="004A73BF" w:rsidP="007D5AC1"/>
    <w:p w14:paraId="56DA7672" w14:textId="77777777" w:rsidR="004A73BF" w:rsidRPr="00BD3B05" w:rsidRDefault="004A73BF" w:rsidP="007D5AC1"/>
    <w:p w14:paraId="15FEE35C" w14:textId="77777777" w:rsidR="004A73BF" w:rsidRPr="00BD3B05" w:rsidRDefault="004A73BF" w:rsidP="007D5AC1"/>
    <w:p w14:paraId="6E650222" w14:textId="77777777" w:rsidR="004A73BF" w:rsidRPr="00BD3B05" w:rsidRDefault="004A73BF" w:rsidP="007D5AC1"/>
    <w:p w14:paraId="340FB7A8" w14:textId="77777777" w:rsidR="004A73BF" w:rsidRPr="00BD3B05" w:rsidRDefault="004A73BF" w:rsidP="007D5AC1"/>
    <w:p w14:paraId="5A0571AF" w14:textId="77777777" w:rsidR="004A73BF" w:rsidRPr="00BD3B05" w:rsidRDefault="004A73BF" w:rsidP="007D5AC1"/>
    <w:p w14:paraId="1DE7359F" w14:textId="77777777" w:rsidR="004A73BF" w:rsidRPr="00BD3B05" w:rsidRDefault="002316F7" w:rsidP="007D5AC1">
      <w:r>
        <w:rPr>
          <w:noProof/>
          <w:lang w:eastAsia="en-US"/>
        </w:rPr>
        <w:lastRenderedPageBreak/>
        <w:drawing>
          <wp:anchor distT="0" distB="0" distL="114300" distR="114300" simplePos="0" relativeHeight="251653632" behindDoc="1" locked="0" layoutInCell="1" allowOverlap="1" wp14:anchorId="0518C559" wp14:editId="22578E4C">
            <wp:simplePos x="0" y="0"/>
            <wp:positionH relativeFrom="column">
              <wp:posOffset>-228600</wp:posOffset>
            </wp:positionH>
            <wp:positionV relativeFrom="paragraph">
              <wp:posOffset>-739140</wp:posOffset>
            </wp:positionV>
            <wp:extent cx="8686800" cy="11201400"/>
            <wp:effectExtent l="0" t="0" r="0" b="0"/>
            <wp:wrapNone/>
            <wp:docPr id="278" name="Picture 27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1824" behindDoc="1" locked="0" layoutInCell="1" allowOverlap="1" wp14:anchorId="13FABE79" wp14:editId="1569D8AA">
            <wp:simplePos x="0" y="0"/>
            <wp:positionH relativeFrom="column">
              <wp:posOffset>3657600</wp:posOffset>
            </wp:positionH>
            <wp:positionV relativeFrom="paragraph">
              <wp:posOffset>-624840</wp:posOffset>
            </wp:positionV>
            <wp:extent cx="3886200" cy="2787015"/>
            <wp:effectExtent l="0" t="0" r="0" b="0"/>
            <wp:wrapNone/>
            <wp:docPr id="277" name="Picture 27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18A9A7C9" wp14:editId="3F967C12">
                <wp:simplePos x="0" y="0"/>
                <wp:positionH relativeFrom="column">
                  <wp:posOffset>342900</wp:posOffset>
                </wp:positionH>
                <wp:positionV relativeFrom="page">
                  <wp:posOffset>228600</wp:posOffset>
                </wp:positionV>
                <wp:extent cx="2857500" cy="9486900"/>
                <wp:effectExtent l="0" t="0" r="0" b="0"/>
                <wp:wrapNone/>
                <wp:docPr id="4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948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 id="3">
                        <w:txbxContent>
                          <w:p w14:paraId="53489436" w14:textId="77777777" w:rsidR="00747B83" w:rsidRPr="007C0265" w:rsidRDefault="00747B83" w:rsidP="00747B83">
                            <w:pPr>
                              <w:pStyle w:val="MyHeadtitle"/>
                              <w:rPr>
                                <w:color w:val="808000"/>
                              </w:rPr>
                            </w:pPr>
                            <w:r w:rsidRPr="007C0265">
                              <w:rPr>
                                <w:color w:val="808000"/>
                              </w:rPr>
                              <w:t>Heading 2</w:t>
                            </w:r>
                          </w:p>
                          <w:p w14:paraId="226AAD5E" w14:textId="77777777" w:rsidR="00FF012B" w:rsidRPr="005E1A8E" w:rsidRDefault="00FF012B" w:rsidP="00FF012B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Lorem ipsum dolor sit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consectetuer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adipiscing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sed diam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nonummy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nibh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euismod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tincidunt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laoreet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magna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aliquam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erat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volutpat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Ut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wisi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ad minim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veniam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quis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nostrud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exerci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tation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ullamcorper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suscipit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lobortis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nisl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aliquip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ex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ea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commodo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Duis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autem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iriure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 in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hendrerit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vulputate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esse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molestie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vel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illum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vero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eros et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iusto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odio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dignissim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qui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blandit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praesent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luptatum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zzril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delenit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augue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duis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et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7189A924" w14:textId="77777777" w:rsidR="00FF012B" w:rsidRDefault="00FF012B" w:rsidP="00FF012B">
                            <w:pPr>
                              <w:pStyle w:val="My"/>
                              <w:jc w:val="both"/>
                              <w:rPr>
                                <w:color w:val="333333"/>
                              </w:rPr>
                            </w:pPr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Sed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perspiciatis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unde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omnis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iste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natus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error sit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accusantium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doloremque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laudantium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,</w:t>
                            </w:r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totam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rem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aperiam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eaque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ipsa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quae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ab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illo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inventore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veritatis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et quasi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architecto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beatae vitae dicta sunt,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explicabo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. nemo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ipsam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sit,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aspernatur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odit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fugit,</w:t>
                            </w:r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sed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magni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dolores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qui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ratione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sequi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nesciunt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neque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porro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quisquam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qui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dolorem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ipsum,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dolor sit,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adipisci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sed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non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numquam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eius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modi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tempora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incidunt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labore et dolore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magnam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aliquam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quaerat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ad minima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veniam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492ABA8C" w14:textId="77777777" w:rsidR="00FF012B" w:rsidRPr="00E93A17" w:rsidRDefault="00FF012B" w:rsidP="00FF012B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</w:rPr>
                            </w:pPr>
                          </w:p>
                          <w:p w14:paraId="07435911" w14:textId="77777777" w:rsidR="00BA1164" w:rsidRPr="00B3059B" w:rsidRDefault="00BA1164" w:rsidP="00BA116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Lorem ipsum dolor sit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consectetuer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adipiscing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sed diam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nonummy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nibh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euismod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tincidunt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laoreet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magna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aliquam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erat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volutpat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Ut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wisi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ad minim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veniam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quis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nostrud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exerci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tation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ullamcorper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suscipit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lobortis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nisl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aliquip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ex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commodo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Duis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autem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iriure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hendrerit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vulputate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esse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molestie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illum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vero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eros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iusto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odio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dignissim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qui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blandit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praesent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luptatum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zzril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delenit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augue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duis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3DBC8A3D" w14:textId="77777777" w:rsidR="00BA1164" w:rsidRPr="005E1A8E" w:rsidRDefault="00BA1164" w:rsidP="00BA116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05100E52" w14:textId="77777777" w:rsidR="00BA1164" w:rsidRDefault="00BA1164" w:rsidP="00BA116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Duis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autem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iriure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hendrerit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vulputate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esse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molestie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illum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vero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eros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iusto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odio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dignissim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qui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blandit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praesent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luptatum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zzril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delenit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augue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duis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54021031" w14:textId="77777777" w:rsidR="00BA1164" w:rsidRPr="00B3059B" w:rsidRDefault="00BA1164" w:rsidP="00BA116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6E340EAD" w14:textId="77777777" w:rsidR="00BA1164" w:rsidRPr="00B3059B" w:rsidRDefault="00BA1164" w:rsidP="00BA116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Lorem ipsum dolor sit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consectetuer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adipiscing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sed diam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nonummy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nibh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euismod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tincidunt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laoreet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magna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aliquam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erat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volutpat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Ut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wisi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ad minim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veniam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quis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nostrud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exerci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tation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ullamcorper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suscipit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lobortis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nisl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aliquip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ex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commodo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Duis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autem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iriure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hendrerit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vulputate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esse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molestie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illum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vero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eros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iusto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odio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dignissim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qui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blandit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praesent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luptatum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zzril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delenit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augue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duis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5E23EBBF" w14:textId="77777777" w:rsidR="00BA1164" w:rsidRPr="005E1A8E" w:rsidRDefault="00BA1164" w:rsidP="00BA116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2317E39E" w14:textId="77777777" w:rsidR="00BA1164" w:rsidRPr="00B3059B" w:rsidRDefault="00BA1164" w:rsidP="00BA1164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Duis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autem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iriure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hendrerit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vulputate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esse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molestie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vel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illum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vero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eros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iusto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odio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dignissim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qui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blandit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praesent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luptatum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zzril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delenit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augue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duis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et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B3059B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6683E715" w14:textId="77777777" w:rsidR="00FF012B" w:rsidRPr="00E34D55" w:rsidRDefault="00FF012B" w:rsidP="00FF012B">
                            <w:pPr>
                              <w:pStyle w:val="My"/>
                              <w:jc w:val="both"/>
                              <w:rPr>
                                <w:rStyle w:val="sowc"/>
                                <w:b/>
                                <w:color w:val="99336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9A7C9" id="Text Box 116" o:spid="_x0000_s1028" type="#_x0000_t202" style="position:absolute;margin-left:27pt;margin-top:18pt;width:225pt;height:747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" filled="f" fillcolor="#fffffe" stroked="f" strokecolor="#212120" insetpen="t">
                <v:textbox style="mso-next-textbox:#Text Box 219" inset="2.88pt,2.88pt,2.88pt,2.88pt">
                  <w:txbxContent>
                    <w:p w14:paraId="53489436" w14:textId="77777777" w:rsidR="00747B83" w:rsidRPr="007C0265" w:rsidRDefault="00747B83" w:rsidP="00747B83">
                      <w:pPr>
                        <w:pStyle w:val="MyHeadtitle"/>
                        <w:rPr>
                          <w:color w:val="808000"/>
                        </w:rPr>
                      </w:pPr>
                      <w:r w:rsidRPr="007C0265">
                        <w:rPr>
                          <w:color w:val="808000"/>
                        </w:rPr>
                        <w:t>Heading 2</w:t>
                      </w:r>
                    </w:p>
                    <w:p w14:paraId="226AAD5E" w14:textId="77777777" w:rsidR="00FF012B" w:rsidRPr="005E1A8E" w:rsidRDefault="00FF012B" w:rsidP="00FF012B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amet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consectetuer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adipiscing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elit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sed diam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nonummy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nibh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euismod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tincidunt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laoreet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dolore magna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aliquam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erat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volutpat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. Ut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wisi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ad minim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veniam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quis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nostrud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exerci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tation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ullamcorper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suscipit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lobortis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nisl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aliquip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ex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ea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commodo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. Duis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autem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vel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eum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iriure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 in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hendrerit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in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vulputate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esse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molestie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vel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illum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dolore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eu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at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vero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eros et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accumsan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et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iusto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odio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dignissim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qui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blandit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praesent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luptatum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zzril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delenit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augue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duis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dolore et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.</w:t>
                      </w:r>
                    </w:p>
                    <w:p w14:paraId="7189A924" w14:textId="77777777" w:rsidR="00FF012B" w:rsidRDefault="00FF012B" w:rsidP="00FF012B">
                      <w:pPr>
                        <w:pStyle w:val="My"/>
                        <w:jc w:val="both"/>
                        <w:rPr>
                          <w:color w:val="333333"/>
                        </w:rPr>
                      </w:pPr>
                      <w:r w:rsidRPr="005E1A8E">
                        <w:rPr>
                          <w:color w:val="333333"/>
                          <w:lang w:val="en-US"/>
                        </w:rPr>
                        <w:t xml:space="preserve">Sed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perspiciatis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unde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omnis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iste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natus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error sit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accusantium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doloremque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laudantium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>,</w:t>
                      </w:r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howc"/>
                          <w:color w:val="333333"/>
                          <w:lang w:val="en-US"/>
                        </w:rPr>
                        <w:t>totam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rem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aperiam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eaque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ipsa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quae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ab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illo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inventore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veritatis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et quasi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architecto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beatae vitae dicta sunt,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explicabo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. nemo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ipsam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sit,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aspernatur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odit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aut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r w:rsidRPr="005E1A8E">
                        <w:rPr>
                          <w:rStyle w:val="howc"/>
                          <w:color w:val="333333"/>
                          <w:lang w:val="en-US"/>
                        </w:rPr>
                        <w:t>fugit,</w:t>
                      </w:r>
                      <w:r w:rsidRPr="005E1A8E">
                        <w:rPr>
                          <w:color w:val="333333"/>
                          <w:lang w:val="en-US"/>
                        </w:rPr>
                        <w:t xml:space="preserve"> sed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consequuntur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magni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dolores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eos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qui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ratione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sequi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nesciunt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neque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porro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quisquam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est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qui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dolorem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ipsum,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dolor sit,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amet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consectetur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adipisci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sed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non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numquam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eius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modi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howc"/>
                          <w:color w:val="333333"/>
                          <w:lang w:val="en-US"/>
                        </w:rPr>
                        <w:t>tempora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incidunt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labore et dolore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magnam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aliquam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quaerat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.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ad minima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veniam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>.</w:t>
                      </w:r>
                    </w:p>
                    <w:p w14:paraId="492ABA8C" w14:textId="77777777" w:rsidR="00FF012B" w:rsidRPr="00E93A17" w:rsidRDefault="00FF012B" w:rsidP="00FF012B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</w:rPr>
                      </w:pPr>
                    </w:p>
                    <w:p w14:paraId="07435911" w14:textId="77777777" w:rsidR="00BA1164" w:rsidRPr="00B3059B" w:rsidRDefault="00BA1164" w:rsidP="00BA1164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amet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consectetuer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adipiscing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elit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sed diam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nonummy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nibh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euismod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tincidunt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laoreet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magna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aliquam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erat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volutpat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. Ut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wisi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ad minim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veniam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quis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nostrud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exerci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tation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ullamcorper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suscipit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lobortis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nisl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aliquip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ex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commodo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. Duis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autem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iriure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hendrerit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vulputate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esse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molestie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illum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at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vero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eros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accumsan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iusto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odio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dignissim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qui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blandit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praesent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luptatum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zzril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delenit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augue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duis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.</w:t>
                      </w:r>
                    </w:p>
                    <w:p w14:paraId="3DBC8A3D" w14:textId="77777777" w:rsidR="00BA1164" w:rsidRPr="005E1A8E" w:rsidRDefault="00BA1164" w:rsidP="00BA1164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05100E52" w14:textId="77777777" w:rsidR="00BA1164" w:rsidRDefault="00BA1164" w:rsidP="00BA1164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Duis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autem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iriure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hendrerit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vulputate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esse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molestie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illum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at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vero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eros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accumsan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iusto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odio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dignissim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qui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blandit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praesent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luptatum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zzril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delenit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augue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duis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.</w:t>
                      </w:r>
                    </w:p>
                    <w:p w14:paraId="54021031" w14:textId="77777777" w:rsidR="00BA1164" w:rsidRPr="00B3059B" w:rsidRDefault="00BA1164" w:rsidP="00BA1164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6E340EAD" w14:textId="77777777" w:rsidR="00BA1164" w:rsidRPr="00B3059B" w:rsidRDefault="00BA1164" w:rsidP="00BA1164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amet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consectetuer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adipiscing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elit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sed diam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nonummy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nibh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euismod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tincidunt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laoreet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magna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aliquam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erat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volutpat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. Ut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wisi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ad minim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veniam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quis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nostrud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exerci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tation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ullamcorper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suscipit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lobortis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nisl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aliquip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ex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commodo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. Duis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autem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iriure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hendrerit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vulputate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esse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molestie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illum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at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vero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eros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accumsan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iusto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odio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dignissim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qui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blandit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praesent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luptatum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zzril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delenit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augue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duis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.</w:t>
                      </w:r>
                    </w:p>
                    <w:p w14:paraId="5E23EBBF" w14:textId="77777777" w:rsidR="00BA1164" w:rsidRPr="005E1A8E" w:rsidRDefault="00BA1164" w:rsidP="00BA1164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2317E39E" w14:textId="77777777" w:rsidR="00BA1164" w:rsidRPr="00B3059B" w:rsidRDefault="00BA1164" w:rsidP="00BA1164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Duis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autem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iriure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hendrerit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in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vulputate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esse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molestie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, vel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illum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eu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at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vero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eros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accumsan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iusto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odio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dignissim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qui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blandit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praesent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luptatum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zzril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delenit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augue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duis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dolore et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B3059B">
                        <w:rPr>
                          <w:rStyle w:val="sowc"/>
                          <w:color w:val="333333"/>
                          <w:lang w:val="en-US"/>
                        </w:rPr>
                        <w:t>.</w:t>
                      </w:r>
                    </w:p>
                    <w:p w14:paraId="6683E715" w14:textId="77777777" w:rsidR="00FF012B" w:rsidRPr="00E34D55" w:rsidRDefault="00FF012B" w:rsidP="00FF012B">
                      <w:pPr>
                        <w:pStyle w:val="My"/>
                        <w:jc w:val="both"/>
                        <w:rPr>
                          <w:rStyle w:val="sowc"/>
                          <w:b/>
                          <w:color w:val="993366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A00CF95" w14:textId="77777777" w:rsidR="004A73BF" w:rsidRPr="00BD3B05" w:rsidRDefault="004A73BF" w:rsidP="007D5AC1"/>
    <w:p w14:paraId="1C285129" w14:textId="77777777" w:rsidR="004A73BF" w:rsidRPr="00BD3B05" w:rsidRDefault="004A73BF" w:rsidP="007D5AC1"/>
    <w:p w14:paraId="51BE570D" w14:textId="77777777" w:rsidR="004A73BF" w:rsidRPr="00BD3B05" w:rsidRDefault="004A73BF" w:rsidP="007D5AC1"/>
    <w:p w14:paraId="0E1E80AB" w14:textId="77777777" w:rsidR="004A73BF" w:rsidRPr="00BD3B05" w:rsidRDefault="004A73BF" w:rsidP="007D5AC1"/>
    <w:p w14:paraId="433AC5A9" w14:textId="77777777" w:rsidR="004A73BF" w:rsidRPr="00BD3B05" w:rsidRDefault="004A73BF" w:rsidP="007D5AC1"/>
    <w:p w14:paraId="40BDBE4F" w14:textId="77777777" w:rsidR="004A73BF" w:rsidRPr="00BD3B05" w:rsidRDefault="004A73BF" w:rsidP="007D5AC1"/>
    <w:p w14:paraId="4A3AB557" w14:textId="77777777" w:rsidR="004A73BF" w:rsidRPr="00BD3B05" w:rsidRDefault="004A73BF" w:rsidP="007D5AC1"/>
    <w:p w14:paraId="494B9FE0" w14:textId="77777777" w:rsidR="004A73BF" w:rsidRPr="00BD3B05" w:rsidRDefault="004A73BF" w:rsidP="007D5AC1"/>
    <w:p w14:paraId="754122F9" w14:textId="77777777" w:rsidR="00F0441F" w:rsidRPr="00BD3B05" w:rsidRDefault="00F0441F" w:rsidP="007D5AC1"/>
    <w:p w14:paraId="5EE7990D" w14:textId="77777777" w:rsidR="00F0441F" w:rsidRPr="00BD3B05" w:rsidRDefault="00F0441F" w:rsidP="007D5AC1"/>
    <w:p w14:paraId="75E76574" w14:textId="77777777" w:rsidR="00F0441F" w:rsidRPr="00BD3B05" w:rsidRDefault="00F0441F" w:rsidP="007D5AC1"/>
    <w:p w14:paraId="492C1C42" w14:textId="77777777" w:rsidR="00F0441F" w:rsidRPr="00BD3B05" w:rsidRDefault="00F0441F" w:rsidP="007D5AC1"/>
    <w:p w14:paraId="3C44F967" w14:textId="77777777" w:rsidR="00F0441F" w:rsidRPr="00BD3B05" w:rsidRDefault="002316F7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752" behindDoc="0" locked="0" layoutInCell="1" allowOverlap="1" wp14:anchorId="0B22A545" wp14:editId="4B2AFCAA">
                <wp:simplePos x="0" y="0"/>
                <wp:positionH relativeFrom="column">
                  <wp:posOffset>3886200</wp:posOffset>
                </wp:positionH>
                <wp:positionV relativeFrom="page">
                  <wp:posOffset>2971800</wp:posOffset>
                </wp:positionV>
                <wp:extent cx="3314700" cy="6629400"/>
                <wp:effectExtent l="0" t="0" r="0" b="0"/>
                <wp:wrapNone/>
                <wp:docPr id="3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662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linkedTxbx id="3" seq="1"/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2A545" id="Text Box 219" o:spid="_x0000_s1029" type="#_x0000_t202" style="position:absolute;margin-left:306pt;margin-top:234pt;width:261pt;height:522pt;z-index:2516587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" filled="f" fillcolor="#fffffe" stroked="f" strokecolor="#212120" insetpen="t">
                <v:textbox inset="2.88pt,2.88pt,2.88pt,2.88pt">
                  <w:txbxContent/>
                </v:textbox>
                <w10:wrap anchory="page"/>
              </v:shape>
            </w:pict>
          </mc:Fallback>
        </mc:AlternateContent>
      </w:r>
    </w:p>
    <w:p w14:paraId="3D20ADB3" w14:textId="77777777" w:rsidR="00F0441F" w:rsidRPr="00BD3B05" w:rsidRDefault="00F0441F" w:rsidP="007D5AC1"/>
    <w:p w14:paraId="29B4783B" w14:textId="77777777" w:rsidR="00F0441F" w:rsidRPr="00BD3B05" w:rsidRDefault="00F0441F" w:rsidP="007D5AC1"/>
    <w:p w14:paraId="0B753EDC" w14:textId="77777777" w:rsidR="00664743" w:rsidRPr="00BD3B05" w:rsidRDefault="00664743" w:rsidP="007D5AC1"/>
    <w:p w14:paraId="2BF94614" w14:textId="77777777" w:rsidR="00664743" w:rsidRPr="00BD3B05" w:rsidRDefault="00664743" w:rsidP="007D5AC1"/>
    <w:p w14:paraId="15024409" w14:textId="77777777" w:rsidR="00F0441F" w:rsidRPr="00BD3B05" w:rsidRDefault="00F0441F" w:rsidP="007D5AC1"/>
    <w:p w14:paraId="12F8CDC9" w14:textId="77777777" w:rsidR="00F0441F" w:rsidRPr="00BD3B05" w:rsidRDefault="00F0441F" w:rsidP="007D5AC1"/>
    <w:p w14:paraId="6DFB5A8E" w14:textId="77777777" w:rsidR="00F0441F" w:rsidRPr="00BD3B05" w:rsidRDefault="00F0441F" w:rsidP="007D5AC1"/>
    <w:p w14:paraId="5ECDDED0" w14:textId="77777777" w:rsidR="00F0441F" w:rsidRPr="00BD3B05" w:rsidRDefault="00F0441F" w:rsidP="007D5AC1"/>
    <w:p w14:paraId="1AE9BAB1" w14:textId="77777777" w:rsidR="00F0441F" w:rsidRPr="00BD3B05" w:rsidRDefault="00F0441F" w:rsidP="007D5AC1"/>
    <w:p w14:paraId="13ABC5B6" w14:textId="77777777" w:rsidR="00F0441F" w:rsidRPr="00BD3B05" w:rsidRDefault="00F0441F" w:rsidP="007D5AC1"/>
    <w:p w14:paraId="3FCC8D71" w14:textId="77777777" w:rsidR="00F0441F" w:rsidRPr="00BD3B05" w:rsidRDefault="00F0441F" w:rsidP="007D5AC1"/>
    <w:p w14:paraId="255AF5FA" w14:textId="77777777" w:rsidR="00F0441F" w:rsidRPr="00BD3B05" w:rsidRDefault="00F0441F" w:rsidP="007D5AC1"/>
    <w:p w14:paraId="2D9B4E10" w14:textId="77777777" w:rsidR="00F0441F" w:rsidRPr="00BD3B05" w:rsidRDefault="00F0441F" w:rsidP="007D5AC1"/>
    <w:p w14:paraId="3A0E9846" w14:textId="77777777" w:rsidR="00F0441F" w:rsidRPr="00BD3B05" w:rsidRDefault="00F0441F" w:rsidP="007D5AC1"/>
    <w:p w14:paraId="5CF494D0" w14:textId="77777777" w:rsidR="00F0441F" w:rsidRPr="00BD3B05" w:rsidRDefault="00F0441F" w:rsidP="007D5AC1"/>
    <w:p w14:paraId="2DFDD22B" w14:textId="77777777" w:rsidR="00BE34C5" w:rsidRPr="00BD3B05" w:rsidRDefault="00BE34C5" w:rsidP="007D5AC1"/>
    <w:p w14:paraId="7D7496F5" w14:textId="77777777" w:rsidR="00BE34C5" w:rsidRPr="00BD3B05" w:rsidRDefault="00BE34C5" w:rsidP="007D5AC1"/>
    <w:p w14:paraId="7CD01EF3" w14:textId="77777777" w:rsidR="00BE34C5" w:rsidRPr="00BD3B05" w:rsidRDefault="00BE34C5" w:rsidP="007D5AC1"/>
    <w:p w14:paraId="57404A7C" w14:textId="77777777" w:rsidR="00F0441F" w:rsidRPr="00BD3B05" w:rsidRDefault="00F0441F" w:rsidP="007D5AC1"/>
    <w:p w14:paraId="58765AC6" w14:textId="77777777" w:rsidR="00F0441F" w:rsidRPr="00BD3B05" w:rsidRDefault="00F0441F" w:rsidP="007D5AC1"/>
    <w:p w14:paraId="4F855511" w14:textId="77777777" w:rsidR="00664743" w:rsidRPr="00BD3B05" w:rsidRDefault="00664743" w:rsidP="007D5AC1"/>
    <w:p w14:paraId="491D3FAC" w14:textId="77777777" w:rsidR="00664743" w:rsidRPr="00BD3B05" w:rsidRDefault="00664743" w:rsidP="007D5AC1"/>
    <w:p w14:paraId="022082CE" w14:textId="77777777" w:rsidR="00664743" w:rsidRPr="00BD3B05" w:rsidRDefault="00664743" w:rsidP="007D5AC1"/>
    <w:p w14:paraId="3446B9BB" w14:textId="77777777" w:rsidR="00664743" w:rsidRPr="00BD3B05" w:rsidRDefault="00664743" w:rsidP="007D5AC1"/>
    <w:p w14:paraId="18500AD0" w14:textId="77777777" w:rsidR="00664743" w:rsidRPr="00BD3B05" w:rsidRDefault="00664743" w:rsidP="007D5AC1"/>
    <w:p w14:paraId="51BB89CE" w14:textId="77777777" w:rsidR="00664743" w:rsidRPr="00BD3B05" w:rsidRDefault="00664743" w:rsidP="007D5AC1"/>
    <w:p w14:paraId="22A27F2D" w14:textId="77777777" w:rsidR="00664743" w:rsidRPr="00BD3B05" w:rsidRDefault="00664743" w:rsidP="007D5AC1"/>
    <w:p w14:paraId="4EF5A4EF" w14:textId="77777777" w:rsidR="00664743" w:rsidRPr="00BD3B05" w:rsidRDefault="00664743" w:rsidP="007D5AC1"/>
    <w:p w14:paraId="40C53885" w14:textId="77777777" w:rsidR="00664743" w:rsidRPr="00BD3B05" w:rsidRDefault="00664743" w:rsidP="007D5AC1"/>
    <w:p w14:paraId="69161C08" w14:textId="77777777" w:rsidR="00664743" w:rsidRPr="00BD3B05" w:rsidRDefault="00664743" w:rsidP="007D5AC1"/>
    <w:p w14:paraId="103E5752" w14:textId="77777777" w:rsidR="00664743" w:rsidRPr="00BD3B05" w:rsidRDefault="00664743" w:rsidP="007D5AC1"/>
    <w:p w14:paraId="42A8944B" w14:textId="77777777" w:rsidR="00664743" w:rsidRPr="00BD3B05" w:rsidRDefault="00664743" w:rsidP="007D5AC1"/>
    <w:p w14:paraId="584DE13A" w14:textId="77777777" w:rsidR="00664743" w:rsidRPr="00BD3B05" w:rsidRDefault="00664743" w:rsidP="007D5AC1"/>
    <w:p w14:paraId="3EC6620F" w14:textId="77777777" w:rsidR="00664743" w:rsidRPr="00BD3B05" w:rsidRDefault="00664743" w:rsidP="007D5AC1"/>
    <w:p w14:paraId="5BACBA2E" w14:textId="77777777" w:rsidR="00664743" w:rsidRPr="00BD3B05" w:rsidRDefault="00664743" w:rsidP="007D5AC1"/>
    <w:p w14:paraId="0C6F63A9" w14:textId="77777777" w:rsidR="00664743" w:rsidRPr="00BD3B05" w:rsidRDefault="00664743" w:rsidP="002D2E2F">
      <w:pPr>
        <w:tabs>
          <w:tab w:val="left" w:pos="9012"/>
        </w:tabs>
      </w:pPr>
    </w:p>
    <w:p w14:paraId="284F01EB" w14:textId="77777777" w:rsidR="00664743" w:rsidRPr="00BD3B05" w:rsidRDefault="00664743" w:rsidP="007D5AC1"/>
    <w:p w14:paraId="7A095EB2" w14:textId="77777777" w:rsidR="00664743" w:rsidRPr="00BD3B05" w:rsidRDefault="00664743" w:rsidP="007D5AC1"/>
    <w:p w14:paraId="5482DA0F" w14:textId="77777777" w:rsidR="00664743" w:rsidRPr="00BD3B05" w:rsidRDefault="002316F7" w:rsidP="007D5AC1">
      <w:r>
        <w:rPr>
          <w:noProof/>
          <w:lang w:eastAsia="en-US"/>
        </w:rPr>
        <w:lastRenderedPageBreak/>
        <w:drawing>
          <wp:anchor distT="0" distB="0" distL="114300" distR="114300" simplePos="0" relativeHeight="251660800" behindDoc="1" locked="0" layoutInCell="1" allowOverlap="1" wp14:anchorId="4B2BF33A" wp14:editId="701EE05E">
            <wp:simplePos x="0" y="0"/>
            <wp:positionH relativeFrom="column">
              <wp:posOffset>-53975</wp:posOffset>
            </wp:positionH>
            <wp:positionV relativeFrom="paragraph">
              <wp:posOffset>-739140</wp:posOffset>
            </wp:positionV>
            <wp:extent cx="7678420" cy="10858500"/>
            <wp:effectExtent l="0" t="0" r="0" b="0"/>
            <wp:wrapNone/>
            <wp:docPr id="276" name="Picture 27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42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453FB" w14:textId="77777777" w:rsidR="00664743" w:rsidRPr="00BD3B05" w:rsidRDefault="00664743" w:rsidP="007D5AC1"/>
    <w:p w14:paraId="4A46988D" w14:textId="77777777" w:rsidR="00664743" w:rsidRPr="00BD3B05" w:rsidRDefault="00664743" w:rsidP="007D5AC1"/>
    <w:p w14:paraId="1157474C" w14:textId="77777777" w:rsidR="00664743" w:rsidRPr="00BD3B05" w:rsidRDefault="00664743" w:rsidP="007D5AC1"/>
    <w:p w14:paraId="5C56DB91" w14:textId="77777777" w:rsidR="00664743" w:rsidRPr="00BD3B05" w:rsidRDefault="00664743" w:rsidP="007D5AC1"/>
    <w:p w14:paraId="0B3222EB" w14:textId="77777777" w:rsidR="00664743" w:rsidRPr="00BD3B05" w:rsidRDefault="00664743" w:rsidP="007D5AC1"/>
    <w:p w14:paraId="1D7251A9" w14:textId="77777777" w:rsidR="00664743" w:rsidRPr="00BD3B05" w:rsidRDefault="00664743" w:rsidP="007D5AC1"/>
    <w:p w14:paraId="45B39464" w14:textId="77777777" w:rsidR="00664743" w:rsidRPr="00BD3B05" w:rsidRDefault="002316F7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6704" behindDoc="0" locked="0" layoutInCell="1" allowOverlap="1" wp14:anchorId="6B92705B" wp14:editId="6BED36C9">
                <wp:simplePos x="0" y="0"/>
                <wp:positionH relativeFrom="column">
                  <wp:posOffset>1371600</wp:posOffset>
                </wp:positionH>
                <wp:positionV relativeFrom="page">
                  <wp:posOffset>1943100</wp:posOffset>
                </wp:positionV>
                <wp:extent cx="5143500" cy="6972300"/>
                <wp:effectExtent l="0" t="0" r="0" b="0"/>
                <wp:wrapNone/>
                <wp:docPr id="2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AF638F" w14:textId="77777777" w:rsidR="00F05BBA" w:rsidRPr="007C0265" w:rsidRDefault="00F05BBA" w:rsidP="00F05BBA">
                            <w:pPr>
                              <w:pStyle w:val="MyHeadtitle"/>
                              <w:rPr>
                                <w:color w:val="808000"/>
                              </w:rPr>
                            </w:pPr>
                            <w:r w:rsidRPr="007C0265">
                              <w:rPr>
                                <w:color w:val="808000"/>
                              </w:rPr>
                              <w:t>Heading 2</w:t>
                            </w:r>
                          </w:p>
                          <w:p w14:paraId="628B0C23" w14:textId="77777777" w:rsidR="00F05BBA" w:rsidRPr="005E1A8E" w:rsidRDefault="00F05BBA" w:rsidP="00F05BBA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Lorem ipsum dolor sit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consectetuer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adipiscing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sed diam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nonummy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nibh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euismod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tincidunt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laoreet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magna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aliquam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erat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volutpat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Ut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wisi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ad minim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veniam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quis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nostrud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exerci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tation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ullamcorper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suscipit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lobortis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nisl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aliquip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ex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ea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commodo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. Duis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autem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iriure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 in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hendrerit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vulputate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esse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molestie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consequat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, vel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illum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eu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vero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eros et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iusto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odio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dignissim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qui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blandit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praesent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luptatum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zzril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delenit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augue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duis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dolore et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feugiat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0B5D747C" w14:textId="77777777" w:rsidR="00F05BBA" w:rsidRPr="005E1A8E" w:rsidRDefault="00F05BBA" w:rsidP="00F05BBA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1B4A5D64" w14:textId="77777777" w:rsidR="00F05BBA" w:rsidRPr="005E1A8E" w:rsidRDefault="00F05BBA" w:rsidP="00F05BBA">
                            <w:pPr>
                              <w:pStyle w:val="My"/>
                              <w:jc w:val="both"/>
                              <w:rPr>
                                <w:color w:val="333333"/>
                                <w:szCs w:val="40"/>
                                <w:lang w:val="en-US"/>
                              </w:rPr>
                            </w:pPr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Sed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perspiciatis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unde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omnis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iste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natus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error sit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accusantium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doloremque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laudantium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,</w:t>
                            </w:r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totam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rem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aperiam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eaque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ipsa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quae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ab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illo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inventore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veritatis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et quasi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architecto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beatae vitae dicta sunt,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explicabo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. nemo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ipsam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sit,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aspernatur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odit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fugit,</w:t>
                            </w:r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sed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magni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dolores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eo</w:t>
                            </w:r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Sed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perspiciatis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unde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omnis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iste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natus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error sit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accusantium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doloremque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laudantium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,</w:t>
                            </w:r>
                            <w:r w:rsidR="00B03F16"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totam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rem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aperiam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eaque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ipsa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quae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ab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illo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inventore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veritatis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et quasi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architecto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beatae vitae dicta sunt,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explicabo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. nemo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ipsam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voluptas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sit,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aspernatur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aut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odit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aut</w:t>
                            </w:r>
                            <w:proofErr w:type="spellEnd"/>
                            <w:r w:rsidR="00B03F16"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="00B03F16"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fugit,</w:t>
                            </w:r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sed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consequuntur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magni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dolores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eosSed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perspiciatis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unde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omnis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iste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>natus</w:t>
                            </w:r>
                            <w:proofErr w:type="spellEnd"/>
                            <w:r w:rsidR="00B03F16" w:rsidRPr="005E1A8E">
                              <w:rPr>
                                <w:color w:val="333333"/>
                                <w:lang w:val="en-US"/>
                              </w:rPr>
                              <w:t xml:space="preserve"> error sit</w:t>
                            </w:r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adipisci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sed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quia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non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numquam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eius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modi</w:t>
                            </w:r>
                            <w:proofErr w:type="spellEnd"/>
                            <w:r w:rsidRPr="005E1A8E"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rStyle w:val="howc"/>
                                <w:color w:val="333333"/>
                                <w:lang w:val="en-US"/>
                              </w:rPr>
                              <w:t>tempora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incidunt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labore et dolore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magnam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aliquam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quaerat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voluptatem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enim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 xml:space="preserve"> ad minima </w:t>
                            </w:r>
                            <w:proofErr w:type="spellStart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veniam</w:t>
                            </w:r>
                            <w:proofErr w:type="spellEnd"/>
                            <w:r w:rsidRPr="005E1A8E">
                              <w:rPr>
                                <w:color w:val="333333"/>
                                <w:lang w:val="en-US"/>
                              </w:rPr>
                              <w:t>.</w:t>
                            </w:r>
                          </w:p>
                          <w:p w14:paraId="0EED7C7B" w14:textId="77777777" w:rsidR="00F05BBA" w:rsidRPr="005E1A8E" w:rsidRDefault="00F05BBA" w:rsidP="00F05BBA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47CD222C" w14:textId="77777777" w:rsidR="00F05BBA" w:rsidRPr="00E93A17" w:rsidRDefault="00F05BBA" w:rsidP="00F05BBA">
                            <w:pPr>
                              <w:pStyle w:val="MyHeadtitle"/>
                              <w:rPr>
                                <w:color w:val="024BAD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2705B" id="Text Box 141" o:spid="_x0000_s1030" type="#_x0000_t202" style="position:absolute;margin-left:108pt;margin-top:153pt;width:405pt;height:549pt;z-index:25165670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" filled="f" fillcolor="#fffffe" stroked="f" strokecolor="#212120" insetpen="t">
                <v:textbox inset="2.88pt,2.88pt,2.88pt,2.88pt">
                  <w:txbxContent>
                    <w:p w14:paraId="0BAF638F" w14:textId="77777777" w:rsidR="00F05BBA" w:rsidRPr="007C0265" w:rsidRDefault="00F05BBA" w:rsidP="00F05BBA">
                      <w:pPr>
                        <w:pStyle w:val="MyHeadtitle"/>
                        <w:rPr>
                          <w:color w:val="808000"/>
                        </w:rPr>
                      </w:pPr>
                      <w:r w:rsidRPr="007C0265">
                        <w:rPr>
                          <w:color w:val="808000"/>
                        </w:rPr>
                        <w:t>Heading 2</w:t>
                      </w:r>
                    </w:p>
                    <w:p w14:paraId="628B0C23" w14:textId="77777777" w:rsidR="00F05BBA" w:rsidRPr="005E1A8E" w:rsidRDefault="00F05BBA" w:rsidP="00F05BBA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amet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consectetuer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adipiscing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elit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sed diam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nonummy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nibh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euismod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tincidunt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laoreet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dolore magna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aliquam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erat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volutpat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. Ut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wisi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ad minim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veniam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quis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nostrud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exerci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tation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ullamcorper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suscipit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lobortis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nisl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aliquip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ex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ea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commodo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. Duis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autem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vel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eum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iriure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 in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hendrerit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in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vulputate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esse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molestie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consequat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, vel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illum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dolore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eu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at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vero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eros et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accumsan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et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iusto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odio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dignissim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qui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blandit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praesent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luptatum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zzril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delenit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augue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duis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dolore et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feugiat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nulla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facilisis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>.</w:t>
                      </w:r>
                    </w:p>
                    <w:p w14:paraId="0B5D747C" w14:textId="77777777" w:rsidR="00F05BBA" w:rsidRPr="005E1A8E" w:rsidRDefault="00F05BBA" w:rsidP="00F05BBA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1B4A5D64" w14:textId="77777777" w:rsidR="00F05BBA" w:rsidRPr="005E1A8E" w:rsidRDefault="00F05BBA" w:rsidP="00F05BBA">
                      <w:pPr>
                        <w:pStyle w:val="My"/>
                        <w:jc w:val="both"/>
                        <w:rPr>
                          <w:color w:val="333333"/>
                          <w:szCs w:val="40"/>
                          <w:lang w:val="en-US"/>
                        </w:rPr>
                      </w:pPr>
                      <w:r w:rsidRPr="005E1A8E">
                        <w:rPr>
                          <w:color w:val="333333"/>
                          <w:lang w:val="en-US"/>
                        </w:rPr>
                        <w:t xml:space="preserve">Sed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perspiciatis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unde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omnis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iste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natus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error sit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accusantium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doloremque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laudantium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>,</w:t>
                      </w:r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howc"/>
                          <w:color w:val="333333"/>
                          <w:lang w:val="en-US"/>
                        </w:rPr>
                        <w:t>totam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rem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aperiam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eaque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ipsa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quae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ab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illo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inventore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veritatis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et quasi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architecto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beatae vitae dicta sunt,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explicabo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. nemo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ipsam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sit,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aspernatur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odit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aut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r w:rsidRPr="005E1A8E">
                        <w:rPr>
                          <w:rStyle w:val="howc"/>
                          <w:color w:val="333333"/>
                          <w:lang w:val="en-US"/>
                        </w:rPr>
                        <w:t>fugit,</w:t>
                      </w:r>
                      <w:r w:rsidRPr="005E1A8E">
                        <w:rPr>
                          <w:color w:val="333333"/>
                          <w:lang w:val="en-US"/>
                        </w:rPr>
                        <w:t xml:space="preserve"> sed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consequuntur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magni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dolores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eo</w:t>
                      </w:r>
                      <w:r w:rsidR="00B03F16" w:rsidRPr="005E1A8E">
                        <w:rPr>
                          <w:color w:val="333333"/>
                          <w:lang w:val="en-US"/>
                        </w:rPr>
                        <w:t>Sed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perspiciatis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unde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omnis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iste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natus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error sit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accusantium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doloremque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laudantium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>,</w:t>
                      </w:r>
                      <w:r w:rsidR="00B03F16"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rStyle w:val="howc"/>
                          <w:color w:val="333333"/>
                          <w:lang w:val="en-US"/>
                        </w:rPr>
                        <w:t>totam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rem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aperiam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eaque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ipsa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quae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ab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illo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inventore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veritatis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et quasi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architecto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beatae vitae dicta sunt,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explicabo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. nemo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ipsam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voluptas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sit,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aspernatur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aut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odit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aut</w:t>
                      </w:r>
                      <w:proofErr w:type="spellEnd"/>
                      <w:r w:rsidR="00B03F16"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r w:rsidR="00B03F16" w:rsidRPr="005E1A8E">
                        <w:rPr>
                          <w:rStyle w:val="howc"/>
                          <w:color w:val="333333"/>
                          <w:lang w:val="en-US"/>
                        </w:rPr>
                        <w:t>fugit,</w:t>
                      </w:r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sed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consequuntur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magni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dolores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eosSed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perspiciatis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unde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omnis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iste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="00B03F16" w:rsidRPr="005E1A8E">
                        <w:rPr>
                          <w:color w:val="333333"/>
                          <w:lang w:val="en-US"/>
                        </w:rPr>
                        <w:t>natus</w:t>
                      </w:r>
                      <w:proofErr w:type="spellEnd"/>
                      <w:r w:rsidR="00B03F16" w:rsidRPr="005E1A8E">
                        <w:rPr>
                          <w:color w:val="333333"/>
                          <w:lang w:val="en-US"/>
                        </w:rPr>
                        <w:t xml:space="preserve"> error sit</w:t>
                      </w:r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adipisci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velit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sed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quia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non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numquam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eius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modi</w:t>
                      </w:r>
                      <w:proofErr w:type="spellEnd"/>
                      <w:r w:rsidRPr="005E1A8E">
                        <w:rPr>
                          <w:rStyle w:val="sowc"/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rStyle w:val="howc"/>
                          <w:color w:val="333333"/>
                          <w:lang w:val="en-US"/>
                        </w:rPr>
                        <w:t>tempora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incidunt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,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labore et dolore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magnam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aliquam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quaerat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voluptatem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.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ut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enim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 xml:space="preserve"> ad minima </w:t>
                      </w:r>
                      <w:proofErr w:type="spellStart"/>
                      <w:r w:rsidRPr="005E1A8E">
                        <w:rPr>
                          <w:color w:val="333333"/>
                          <w:lang w:val="en-US"/>
                        </w:rPr>
                        <w:t>veniam</w:t>
                      </w:r>
                      <w:proofErr w:type="spellEnd"/>
                      <w:r w:rsidRPr="005E1A8E">
                        <w:rPr>
                          <w:color w:val="333333"/>
                          <w:lang w:val="en-US"/>
                        </w:rPr>
                        <w:t>.</w:t>
                      </w:r>
                    </w:p>
                    <w:p w14:paraId="0EED7C7B" w14:textId="77777777" w:rsidR="00F05BBA" w:rsidRPr="005E1A8E" w:rsidRDefault="00F05BBA" w:rsidP="00F05BBA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47CD222C" w14:textId="77777777" w:rsidR="00F05BBA" w:rsidRPr="00E93A17" w:rsidRDefault="00F05BBA" w:rsidP="00F05BBA">
                      <w:pPr>
                        <w:pStyle w:val="MyHeadtitle"/>
                        <w:rPr>
                          <w:color w:val="024BAD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5508B8F" w14:textId="77777777" w:rsidR="00664743" w:rsidRPr="00BD3B05" w:rsidRDefault="00664743" w:rsidP="007D5AC1"/>
    <w:p w14:paraId="4E06AE83" w14:textId="77777777" w:rsidR="00664743" w:rsidRPr="00BD3B05" w:rsidRDefault="00664743" w:rsidP="007D5AC1"/>
    <w:p w14:paraId="7161AEF4" w14:textId="77777777" w:rsidR="00664743" w:rsidRPr="00BD3B05" w:rsidRDefault="00664743" w:rsidP="007D5AC1"/>
    <w:p w14:paraId="4B81BEE6" w14:textId="77777777" w:rsidR="00664743" w:rsidRPr="00BD3B05" w:rsidRDefault="00664743" w:rsidP="007D5AC1"/>
    <w:p w14:paraId="4B856BEC" w14:textId="77777777" w:rsidR="00F0441F" w:rsidRPr="00BD3B05" w:rsidRDefault="00F0441F" w:rsidP="007D5AC1"/>
    <w:p w14:paraId="588A2BED" w14:textId="77777777" w:rsidR="00664743" w:rsidRPr="00BD3B05" w:rsidRDefault="00664743" w:rsidP="007D5AC1"/>
    <w:p w14:paraId="47C41237" w14:textId="77777777" w:rsidR="00664743" w:rsidRPr="00BD3B05" w:rsidRDefault="00664743" w:rsidP="007D5AC1"/>
    <w:p w14:paraId="47FBB021" w14:textId="77777777" w:rsidR="00664743" w:rsidRPr="00BD3B05" w:rsidRDefault="00664743" w:rsidP="007D5AC1"/>
    <w:p w14:paraId="1DA0CE43" w14:textId="77777777" w:rsidR="00664743" w:rsidRPr="00BD3B05" w:rsidRDefault="00664743" w:rsidP="007D5AC1"/>
    <w:p w14:paraId="3D15A5E0" w14:textId="77777777" w:rsidR="00664743" w:rsidRPr="00BD3B05" w:rsidRDefault="0065314E" w:rsidP="0065314E">
      <w:pPr>
        <w:tabs>
          <w:tab w:val="left" w:pos="3300"/>
        </w:tabs>
      </w:pPr>
      <w:r w:rsidRPr="00BD3B05">
        <w:tab/>
      </w:r>
    </w:p>
    <w:sectPr w:rsidR="00664743" w:rsidRPr="00BD3B05" w:rsidSect="002D2E2F">
      <w:headerReference w:type="default" r:id="rId11"/>
      <w:footerReference w:type="default" r:id="rId12"/>
      <w:pgSz w:w="11906" w:h="16838"/>
      <w:pgMar w:top="0" w:right="26" w:bottom="0" w:left="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8C845" w14:textId="77777777" w:rsidR="00F83C90" w:rsidRDefault="00F83C90">
      <w:r>
        <w:separator/>
      </w:r>
    </w:p>
  </w:endnote>
  <w:endnote w:type="continuationSeparator" w:id="0">
    <w:p w14:paraId="39688942" w14:textId="77777777" w:rsidR="00F83C90" w:rsidRDefault="00F83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315F4" w14:textId="77777777" w:rsidR="00F0441F" w:rsidRPr="00B3059B" w:rsidRDefault="002316F7" w:rsidP="002D2E2F">
    <w:pPr>
      <w:pStyle w:val="Footer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</w:rPr>
    </w:pPr>
    <w:r>
      <w:rPr>
        <w:rFonts w:ascii="Verdana" w:hAnsi="Verdana"/>
        <w:noProof/>
        <w:lang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8320010" wp14:editId="71393FCC">
              <wp:simplePos x="0" y="0"/>
              <wp:positionH relativeFrom="column">
                <wp:posOffset>228600</wp:posOffset>
              </wp:positionH>
              <wp:positionV relativeFrom="paragraph">
                <wp:posOffset>-123190</wp:posOffset>
              </wp:positionV>
              <wp:extent cx="7086600" cy="0"/>
              <wp:effectExtent l="9525" t="10160" r="9525" b="889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AC585F" id="Line 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-9.7pt" to="8in,-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"/>
          </w:pict>
        </mc:Fallback>
      </mc:AlternateContent>
    </w:r>
    <w:r w:rsidR="00664743" w:rsidRPr="00B3059B">
      <w:rPr>
        <w:rFonts w:ascii="Verdana" w:hAnsi="Verdana"/>
        <w:noProof/>
      </w:rPr>
      <w:t xml:space="preserve"> </w:t>
    </w:r>
    <w:r w:rsidR="00664743" w:rsidRPr="00B3059B">
      <w:rPr>
        <w:rFonts w:ascii="Verdana" w:hAnsi="Verdana"/>
        <w:noProof/>
      </w:rPr>
      <w:fldChar w:fldCharType="begin"/>
    </w:r>
    <w:r w:rsidR="00664743" w:rsidRPr="00B3059B">
      <w:rPr>
        <w:rFonts w:ascii="Verdana" w:hAnsi="Verdana"/>
        <w:noProof/>
      </w:rPr>
      <w:instrText xml:space="preserve"> PAGE </w:instrText>
    </w:r>
    <w:r w:rsidR="00664743" w:rsidRPr="00B3059B">
      <w:rPr>
        <w:rFonts w:ascii="Verdana" w:hAnsi="Verdana"/>
        <w:noProof/>
      </w:rPr>
      <w:fldChar w:fldCharType="separate"/>
    </w:r>
    <w:r>
      <w:rPr>
        <w:rFonts w:ascii="Verdana" w:hAnsi="Verdana"/>
        <w:noProof/>
      </w:rPr>
      <w:t>3</w:t>
    </w:r>
    <w:r w:rsidR="00664743" w:rsidRPr="00B3059B">
      <w:rPr>
        <w:rFonts w:ascii="Verdana" w:hAnsi="Verdana"/>
        <w:noProof/>
      </w:rPr>
      <w:fldChar w:fldCharType="end"/>
    </w:r>
    <w:r w:rsidR="00664743" w:rsidRPr="00B3059B">
      <w:rPr>
        <w:rFonts w:ascii="Verdana" w:hAnsi="Verdana"/>
        <w:noProof/>
      </w:rPr>
      <w:t xml:space="preserve"> </w:t>
    </w:r>
  </w:p>
  <w:p w14:paraId="64EE1285" w14:textId="77777777" w:rsidR="002D2E2F" w:rsidRPr="00B3059B" w:rsidRDefault="002D2E2F" w:rsidP="002D2E2F">
    <w:pPr>
      <w:pStyle w:val="Footer"/>
      <w:tabs>
        <w:tab w:val="clear" w:pos="4677"/>
        <w:tab w:val="center" w:pos="2160"/>
      </w:tabs>
      <w:ind w:left="540" w:right="540"/>
      <w:rPr>
        <w:rFonts w:ascii="Verdana" w:hAnsi="Verdana"/>
      </w:rPr>
    </w:pPr>
    <w:r w:rsidRPr="00B3059B">
      <w:rPr>
        <w:rFonts w:ascii="Verdana" w:hAnsi="Verdana" w:cs="Arial"/>
        <w:color w:val="000000"/>
      </w:rPr>
      <w:t>Document Name</w:t>
    </w:r>
    <w:r w:rsidRPr="00B3059B">
      <w:rPr>
        <w:rFonts w:ascii="Verdana" w:hAnsi="Verdana" w:cs="Arial"/>
        <w:color w:val="000000"/>
      </w:rPr>
      <w:br/>
      <w:t>Your Company Name (C) Copyright (Print Date) All Rights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E38EC" w14:textId="77777777" w:rsidR="00F83C90" w:rsidRDefault="00F83C90">
      <w:r>
        <w:separator/>
      </w:r>
    </w:p>
  </w:footnote>
  <w:footnote w:type="continuationSeparator" w:id="0">
    <w:p w14:paraId="12451AC4" w14:textId="77777777" w:rsidR="00F83C90" w:rsidRDefault="00F83C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9D274" w14:textId="77777777" w:rsidR="002D2E2F" w:rsidRPr="00B3059B" w:rsidRDefault="002D2E2F" w:rsidP="002D2E2F">
    <w:pPr>
      <w:pStyle w:val="Header"/>
      <w:ind w:left="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a81e0c,#620804,#c9d6f3,#eaeaea,#f2f2f2,#e2d8cf,#b9121c,#2a000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818CD"/>
    <w:rsid w:val="000337C0"/>
    <w:rsid w:val="000368CB"/>
    <w:rsid w:val="00041642"/>
    <w:rsid w:val="0005583E"/>
    <w:rsid w:val="00061315"/>
    <w:rsid w:val="0006159B"/>
    <w:rsid w:val="00061B2D"/>
    <w:rsid w:val="000770BF"/>
    <w:rsid w:val="00085E5E"/>
    <w:rsid w:val="00087EBA"/>
    <w:rsid w:val="000A0B9C"/>
    <w:rsid w:val="000B3AEA"/>
    <w:rsid w:val="000D617D"/>
    <w:rsid w:val="000F33FA"/>
    <w:rsid w:val="0010451A"/>
    <w:rsid w:val="001069B6"/>
    <w:rsid w:val="00122E17"/>
    <w:rsid w:val="0012607C"/>
    <w:rsid w:val="00142F25"/>
    <w:rsid w:val="0014758D"/>
    <w:rsid w:val="0016142B"/>
    <w:rsid w:val="00170756"/>
    <w:rsid w:val="0017140D"/>
    <w:rsid w:val="00175108"/>
    <w:rsid w:val="00185004"/>
    <w:rsid w:val="00191BF0"/>
    <w:rsid w:val="001A17BC"/>
    <w:rsid w:val="001B0107"/>
    <w:rsid w:val="001C1B17"/>
    <w:rsid w:val="001C4559"/>
    <w:rsid w:val="001E26E4"/>
    <w:rsid w:val="002316F7"/>
    <w:rsid w:val="00244B0D"/>
    <w:rsid w:val="0025045F"/>
    <w:rsid w:val="00266AFD"/>
    <w:rsid w:val="00277ADB"/>
    <w:rsid w:val="002860C3"/>
    <w:rsid w:val="002C4C8D"/>
    <w:rsid w:val="002D2E2F"/>
    <w:rsid w:val="002F2FA9"/>
    <w:rsid w:val="003221F8"/>
    <w:rsid w:val="00334832"/>
    <w:rsid w:val="00354479"/>
    <w:rsid w:val="00364F5A"/>
    <w:rsid w:val="00372852"/>
    <w:rsid w:val="00382674"/>
    <w:rsid w:val="00395555"/>
    <w:rsid w:val="003A1585"/>
    <w:rsid w:val="003C1D48"/>
    <w:rsid w:val="003C6593"/>
    <w:rsid w:val="003D7121"/>
    <w:rsid w:val="003F320B"/>
    <w:rsid w:val="003F323D"/>
    <w:rsid w:val="004200E1"/>
    <w:rsid w:val="00456B8A"/>
    <w:rsid w:val="004A61C2"/>
    <w:rsid w:val="004A73BF"/>
    <w:rsid w:val="004A7940"/>
    <w:rsid w:val="004D7403"/>
    <w:rsid w:val="004F6527"/>
    <w:rsid w:val="004F6FD5"/>
    <w:rsid w:val="004F7F94"/>
    <w:rsid w:val="00501F8B"/>
    <w:rsid w:val="0052545A"/>
    <w:rsid w:val="00551FE4"/>
    <w:rsid w:val="005818CD"/>
    <w:rsid w:val="005C639B"/>
    <w:rsid w:val="005D5995"/>
    <w:rsid w:val="00613870"/>
    <w:rsid w:val="00620AD1"/>
    <w:rsid w:val="00640FE5"/>
    <w:rsid w:val="0065314E"/>
    <w:rsid w:val="00657753"/>
    <w:rsid w:val="00664743"/>
    <w:rsid w:val="0067641B"/>
    <w:rsid w:val="00695E41"/>
    <w:rsid w:val="006A6189"/>
    <w:rsid w:val="006B053E"/>
    <w:rsid w:val="006E562B"/>
    <w:rsid w:val="006E7520"/>
    <w:rsid w:val="006F13FC"/>
    <w:rsid w:val="0074309C"/>
    <w:rsid w:val="00747B83"/>
    <w:rsid w:val="007572B5"/>
    <w:rsid w:val="00770D42"/>
    <w:rsid w:val="007711B9"/>
    <w:rsid w:val="00785EF6"/>
    <w:rsid w:val="007A0406"/>
    <w:rsid w:val="007A0B3C"/>
    <w:rsid w:val="007B16B1"/>
    <w:rsid w:val="007C0265"/>
    <w:rsid w:val="007D5AC1"/>
    <w:rsid w:val="007E6257"/>
    <w:rsid w:val="00815DCC"/>
    <w:rsid w:val="00827A89"/>
    <w:rsid w:val="00834F11"/>
    <w:rsid w:val="0086660C"/>
    <w:rsid w:val="008D324A"/>
    <w:rsid w:val="008D5AE9"/>
    <w:rsid w:val="009072C6"/>
    <w:rsid w:val="00911927"/>
    <w:rsid w:val="00916CC1"/>
    <w:rsid w:val="00926536"/>
    <w:rsid w:val="00934BA6"/>
    <w:rsid w:val="00953AC5"/>
    <w:rsid w:val="009C2742"/>
    <w:rsid w:val="009D4B4E"/>
    <w:rsid w:val="009D5540"/>
    <w:rsid w:val="00A0543F"/>
    <w:rsid w:val="00A06EFE"/>
    <w:rsid w:val="00A226FA"/>
    <w:rsid w:val="00A26908"/>
    <w:rsid w:val="00A30B17"/>
    <w:rsid w:val="00A331CF"/>
    <w:rsid w:val="00A37E8F"/>
    <w:rsid w:val="00A561D6"/>
    <w:rsid w:val="00A60326"/>
    <w:rsid w:val="00A718AE"/>
    <w:rsid w:val="00A73A51"/>
    <w:rsid w:val="00A755B4"/>
    <w:rsid w:val="00A80198"/>
    <w:rsid w:val="00A835BF"/>
    <w:rsid w:val="00A868D1"/>
    <w:rsid w:val="00A92D5C"/>
    <w:rsid w:val="00A95798"/>
    <w:rsid w:val="00AA3541"/>
    <w:rsid w:val="00AA4009"/>
    <w:rsid w:val="00AA7A20"/>
    <w:rsid w:val="00AC2A33"/>
    <w:rsid w:val="00B03864"/>
    <w:rsid w:val="00B03F16"/>
    <w:rsid w:val="00B03F80"/>
    <w:rsid w:val="00B217AE"/>
    <w:rsid w:val="00B225D4"/>
    <w:rsid w:val="00B3059B"/>
    <w:rsid w:val="00B30918"/>
    <w:rsid w:val="00B518EB"/>
    <w:rsid w:val="00B62F80"/>
    <w:rsid w:val="00B66999"/>
    <w:rsid w:val="00B80BC3"/>
    <w:rsid w:val="00BA1164"/>
    <w:rsid w:val="00BA2B12"/>
    <w:rsid w:val="00BC2A7F"/>
    <w:rsid w:val="00BD3B05"/>
    <w:rsid w:val="00BE34C5"/>
    <w:rsid w:val="00C17BFB"/>
    <w:rsid w:val="00C253E2"/>
    <w:rsid w:val="00C66BF2"/>
    <w:rsid w:val="00C81297"/>
    <w:rsid w:val="00C85AA9"/>
    <w:rsid w:val="00C875D7"/>
    <w:rsid w:val="00C93F02"/>
    <w:rsid w:val="00CB094A"/>
    <w:rsid w:val="00CB3493"/>
    <w:rsid w:val="00CC4B5B"/>
    <w:rsid w:val="00D278F8"/>
    <w:rsid w:val="00D338BE"/>
    <w:rsid w:val="00DB631B"/>
    <w:rsid w:val="00DB71FD"/>
    <w:rsid w:val="00DF6A3B"/>
    <w:rsid w:val="00DF77A6"/>
    <w:rsid w:val="00E01D09"/>
    <w:rsid w:val="00E34D55"/>
    <w:rsid w:val="00E423F2"/>
    <w:rsid w:val="00E51B57"/>
    <w:rsid w:val="00E55666"/>
    <w:rsid w:val="00E7735D"/>
    <w:rsid w:val="00EA0B22"/>
    <w:rsid w:val="00EA5A91"/>
    <w:rsid w:val="00ED366B"/>
    <w:rsid w:val="00F0441F"/>
    <w:rsid w:val="00F05BBA"/>
    <w:rsid w:val="00F179F4"/>
    <w:rsid w:val="00F406CE"/>
    <w:rsid w:val="00F40E48"/>
    <w:rsid w:val="00F7399B"/>
    <w:rsid w:val="00F83C90"/>
    <w:rsid w:val="00FA4B7A"/>
    <w:rsid w:val="00FA69E7"/>
    <w:rsid w:val="00FB40E4"/>
    <w:rsid w:val="00FB435D"/>
    <w:rsid w:val="00FC2990"/>
    <w:rsid w:val="00FF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a81e0c,#620804,#c9d6f3,#eaeaea,#f2f2f2,#e2d8cf,#b9121c,#2a0001"/>
    </o:shapedefaults>
    <o:shapelayout v:ext="edit">
      <o:idmap v:ext="edit" data="1"/>
    </o:shapelayout>
  </w:shapeDefaults>
  <w:decimalSymbol w:val=","/>
  <w:listSeparator w:val=";"/>
  <w14:docId w14:val="5982E222"/>
  <w15:docId w15:val="{908FE662-A6ED-4401-A01F-4A370000D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Judul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ontParagrafDefault"/>
    <w:rsid w:val="001A17BC"/>
  </w:style>
  <w:style w:type="character" w:customStyle="1" w:styleId="howc">
    <w:name w:val="howc"/>
    <w:basedOn w:val="FontParagrafDefaul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FontParagrafDefault"/>
    <w:rsid w:val="00170756"/>
    <w:rPr>
      <w:color w:val="0000FF"/>
      <w:u w:val="single"/>
    </w:rPr>
  </w:style>
  <w:style w:type="paragraph" w:customStyle="1" w:styleId="MyHeadtitle">
    <w:name w:val="My Head title"/>
    <w:basedOn w:val="Judul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NomorHalaman">
    <w:name w:val="page number"/>
    <w:basedOn w:val="FontParagrafDefault"/>
    <w:rsid w:val="00F0441F"/>
  </w:style>
  <w:style w:type="paragraph" w:styleId="TidakAdaSpasi">
    <w:name w:val="No Spacing"/>
    <w:link w:val="TidakAdaSpasiKAR"/>
    <w:uiPriority w:val="1"/>
    <w:qFormat/>
    <w:rsid w:val="003221F8"/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character" w:customStyle="1" w:styleId="TidakAdaSpasiKAR">
    <w:name w:val="Tidak Ada Spasi KAR"/>
    <w:basedOn w:val="FontParagrafDefault"/>
    <w:link w:val="TidakAdaSpasi"/>
    <w:uiPriority w:val="1"/>
    <w:rsid w:val="003221F8"/>
    <w:rPr>
      <w:rFonts w:asciiTheme="minorHAnsi" w:eastAsiaTheme="minorEastAsia" w:hAnsiTheme="minorHAnsi" w:cstheme="minorBidi"/>
      <w:sz w:val="22"/>
      <w:szCs w:val="22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%20120s\Documents\MBKM\HACKTIV8\1\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</Template>
  <TotalTime>260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Lenovo 120s</dc:creator>
  <cp:keywords/>
  <dc:description/>
  <cp:lastModifiedBy>Aliza Muslimah</cp:lastModifiedBy>
  <cp:revision>13</cp:revision>
  <dcterms:created xsi:type="dcterms:W3CDTF">2022-08-17T11:37:00Z</dcterms:created>
  <dcterms:modified xsi:type="dcterms:W3CDTF">2022-08-18T04:42:00Z</dcterms:modified>
</cp:coreProperties>
</file>